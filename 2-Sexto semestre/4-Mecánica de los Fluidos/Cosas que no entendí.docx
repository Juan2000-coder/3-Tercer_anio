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FB3" w:rsidRDefault="00C24B9B" w:rsidP="004B3885">
      <w:pPr>
        <w:pStyle w:val="Ttulo1"/>
      </w:pPr>
      <w:r>
        <w:t>COSAS QUE NO ENTENDÍ.</w:t>
      </w:r>
    </w:p>
    <w:p w:rsidR="00C24B9B" w:rsidRDefault="00C24B9B" w:rsidP="00C24B9B">
      <w:r>
        <w:t>El tema de la teoría de la capa límite.</w:t>
      </w:r>
    </w:p>
    <w:p w:rsidR="00C24B9B" w:rsidRDefault="00C24B9B" w:rsidP="00C24B9B">
      <w:r>
        <w:t>El desprendimiento de la capa límite.</w:t>
      </w:r>
    </w:p>
    <w:p w:rsidR="00C24B9B" w:rsidRPr="00C24B9B" w:rsidRDefault="00C24B9B" w:rsidP="00C24B9B">
      <w:r>
        <w:t>Las fuerzas de sustentación</w:t>
      </w:r>
      <w:bookmarkStart w:id="0" w:name="_GoBack"/>
      <w:bookmarkEnd w:id="0"/>
      <w:r>
        <w:t xml:space="preserve"> y de arrastre.</w:t>
      </w:r>
    </w:p>
    <w:p w:rsidR="004B3885" w:rsidRDefault="00B85A48" w:rsidP="004B3885">
      <w:r>
        <w:t>Entender bien las diferencias y las características del régimen turbulento y el régimen laminar</w:t>
      </w:r>
    </w:p>
    <w:p w:rsidR="00AE7B45" w:rsidRDefault="00AE7B45" w:rsidP="004B3885">
      <w:r>
        <w:t>Podríamos tener un régimen permanente no laminar, o sea, turbulento</w:t>
      </w:r>
      <w:proofErr w:type="gramStart"/>
      <w:r>
        <w:t>?</w:t>
      </w:r>
      <w:proofErr w:type="gramEnd"/>
      <w:r w:rsidR="00A46009">
        <w:t xml:space="preserve"> </w:t>
      </w:r>
      <w:r w:rsidR="00F506A1">
        <w:t>S</w:t>
      </w:r>
      <w:r w:rsidR="00A46009">
        <w:t>i</w:t>
      </w:r>
    </w:p>
    <w:p w:rsidR="00F506A1" w:rsidRPr="004B3885" w:rsidRDefault="00F506A1" w:rsidP="004B3885">
      <w:r>
        <w:t xml:space="preserve">Qué es el anillo </w:t>
      </w:r>
      <w:proofErr w:type="spellStart"/>
      <w:r>
        <w:t>piezométrico</w:t>
      </w:r>
      <w:proofErr w:type="spellEnd"/>
      <w:r>
        <w:t xml:space="preserve">, </w:t>
      </w:r>
      <w:proofErr w:type="spellStart"/>
      <w:r>
        <w:t>osea</w:t>
      </w:r>
      <w:proofErr w:type="spellEnd"/>
      <w:r>
        <w:t>, como es la distribución de los orificios para las tomas de presión y cuál es su propósito</w:t>
      </w:r>
      <w:proofErr w:type="gramStart"/>
      <w:r>
        <w:t>?</w:t>
      </w:r>
      <w:proofErr w:type="gramEnd"/>
    </w:p>
    <w:sectPr w:rsidR="00F506A1" w:rsidRPr="004B3885" w:rsidSect="00667FB3">
      <w:footerReference w:type="first" r:id="rId8"/>
      <w:pgSz w:w="12240" w:h="15840"/>
      <w:pgMar w:top="1417" w:right="1701" w:bottom="1417" w:left="1701" w:header="567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AD3" w:rsidRDefault="00092AD3" w:rsidP="001A2775">
      <w:pPr>
        <w:spacing w:after="0" w:line="240" w:lineRule="auto"/>
      </w:pPr>
      <w:r>
        <w:separator/>
      </w:r>
    </w:p>
  </w:endnote>
  <w:endnote w:type="continuationSeparator" w:id="0">
    <w:p w:rsidR="00092AD3" w:rsidRDefault="00092AD3" w:rsidP="001A2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2373"/>
      <w:docPartObj>
        <w:docPartGallery w:val="Page Numbers (Bottom of Page)"/>
        <w:docPartUnique/>
      </w:docPartObj>
    </w:sdtPr>
    <w:sdtEndPr/>
    <w:sdtContent>
      <w:p w:rsidR="002254F1" w:rsidRDefault="002254F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06A1" w:rsidRPr="00F506A1">
          <w:rPr>
            <w:noProof/>
            <w:lang w:val="es-ES"/>
          </w:rPr>
          <w:t>1</w:t>
        </w:r>
        <w:r>
          <w:fldChar w:fldCharType="end"/>
        </w:r>
      </w:p>
    </w:sdtContent>
  </w:sdt>
  <w:p w:rsidR="002254F1" w:rsidRDefault="002254F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AD3" w:rsidRDefault="00092AD3" w:rsidP="001A2775">
      <w:pPr>
        <w:spacing w:after="0" w:line="240" w:lineRule="auto"/>
      </w:pPr>
      <w:r>
        <w:separator/>
      </w:r>
    </w:p>
  </w:footnote>
  <w:footnote w:type="continuationSeparator" w:id="0">
    <w:p w:rsidR="00092AD3" w:rsidRDefault="00092AD3" w:rsidP="001A2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B3CAD"/>
    <w:multiLevelType w:val="hybridMultilevel"/>
    <w:tmpl w:val="F84052BA"/>
    <w:lvl w:ilvl="0" w:tplc="F8961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55374" w:themeColor="accent4" w:themeShade="BF"/>
        <w:sz w:val="2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31D23"/>
    <w:multiLevelType w:val="hybridMultilevel"/>
    <w:tmpl w:val="2C0A09E2"/>
    <w:lvl w:ilvl="0" w:tplc="8AB25392">
      <w:start w:val="1"/>
      <w:numFmt w:val="bullet"/>
      <w:pStyle w:val="Ttulo4"/>
      <w:lvlText w:val=""/>
      <w:lvlJc w:val="left"/>
      <w:pPr>
        <w:ind w:left="1287" w:hanging="360"/>
      </w:pPr>
      <w:rPr>
        <w:rFonts w:ascii="Symbol" w:hAnsi="Symbol" w:hint="default"/>
        <w:color w:val="FF9953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711C0AEA"/>
    <w:multiLevelType w:val="hybridMultilevel"/>
    <w:tmpl w:val="994EAD32"/>
    <w:lvl w:ilvl="0" w:tplc="AB7E72CE">
      <w:start w:val="1"/>
      <w:numFmt w:val="bullet"/>
      <w:pStyle w:val="Ttulo3"/>
      <w:lvlText w:val=""/>
      <w:lvlJc w:val="left"/>
      <w:pPr>
        <w:ind w:left="720" w:hanging="360"/>
      </w:pPr>
      <w:rPr>
        <w:rFonts w:ascii="Symbol" w:hAnsi="Symbol" w:hint="default"/>
        <w:color w:val="B55374" w:themeColor="accent4" w:themeShade="BF"/>
        <w:sz w:val="2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9B"/>
    <w:rsid w:val="000066E1"/>
    <w:rsid w:val="00092AD3"/>
    <w:rsid w:val="000A6845"/>
    <w:rsid w:val="001A2775"/>
    <w:rsid w:val="002254F1"/>
    <w:rsid w:val="002434EA"/>
    <w:rsid w:val="00312622"/>
    <w:rsid w:val="00457A0A"/>
    <w:rsid w:val="004B3885"/>
    <w:rsid w:val="004F2431"/>
    <w:rsid w:val="00590A46"/>
    <w:rsid w:val="00667FB3"/>
    <w:rsid w:val="00677ECC"/>
    <w:rsid w:val="006D5EA7"/>
    <w:rsid w:val="007D250F"/>
    <w:rsid w:val="00822B30"/>
    <w:rsid w:val="00846F4C"/>
    <w:rsid w:val="00871CFC"/>
    <w:rsid w:val="00922027"/>
    <w:rsid w:val="00935CF7"/>
    <w:rsid w:val="009D4997"/>
    <w:rsid w:val="00A0094E"/>
    <w:rsid w:val="00A46009"/>
    <w:rsid w:val="00A67F21"/>
    <w:rsid w:val="00AE7B45"/>
    <w:rsid w:val="00B20D10"/>
    <w:rsid w:val="00B85A48"/>
    <w:rsid w:val="00B9538F"/>
    <w:rsid w:val="00C24B9B"/>
    <w:rsid w:val="00CE7BDA"/>
    <w:rsid w:val="00DC622A"/>
    <w:rsid w:val="00E10386"/>
    <w:rsid w:val="00E527C0"/>
    <w:rsid w:val="00EA4FE9"/>
    <w:rsid w:val="00F02C25"/>
    <w:rsid w:val="00F07348"/>
    <w:rsid w:val="00F506A1"/>
    <w:rsid w:val="00FB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C856C6F4-B943-4CBB-B78B-064ABA9FA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C25"/>
    <w:rPr>
      <w:rFonts w:ascii="Lucida Handwriting" w:hAnsi="Lucida Handwriting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A6845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bCs/>
      <w:caps/>
      <w:spacing w:val="4"/>
      <w:sz w:val="36"/>
      <w:szCs w:val="36"/>
      <w:u w:val="single" w:color="FF0000"/>
      <w14:glow w14:rad="139700">
        <w14:schemeClr w14:val="accent3">
          <w14:alpha w14:val="60000"/>
          <w14:satMod w14:val="175000"/>
        </w14:schemeClr>
      </w14:glow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02C25"/>
    <w:pPr>
      <w:keepNext/>
      <w:keepLines/>
      <w:tabs>
        <w:tab w:val="left" w:pos="8222"/>
      </w:tabs>
      <w:spacing w:before="120" w:after="0"/>
      <w:outlineLvl w:val="1"/>
    </w:pPr>
    <w:rPr>
      <w:rFonts w:eastAsiaTheme="majorEastAsia" w:cstheme="majorBidi"/>
      <w:b/>
      <w:bCs/>
      <w:sz w:val="28"/>
      <w:szCs w:val="28"/>
      <w:u w:val="single"/>
      <w14:glow w14:rad="101600">
        <w14:schemeClr w14:val="accent6">
          <w14:alpha w14:val="60000"/>
          <w14:satMod w14:val="175000"/>
        </w14:schemeClr>
      </w14:glow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2C25"/>
    <w:pPr>
      <w:keepNext/>
      <w:keepLines/>
      <w:numPr>
        <w:numId w:val="4"/>
      </w:numPr>
      <w:spacing w:before="120" w:after="0"/>
      <w:outlineLvl w:val="2"/>
    </w:pPr>
    <w:rPr>
      <w:rFonts w:eastAsiaTheme="majorEastAsia" w:cstheme="majorBidi"/>
      <w:spacing w:val="4"/>
      <w:szCs w:val="24"/>
      <w14:glow w14:rad="101600">
        <w14:schemeClr w14:val="accent4">
          <w14:alpha w14:val="60000"/>
          <w14:satMod w14:val="175000"/>
        </w14:schemeClr>
      </w14:glow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2431"/>
    <w:pPr>
      <w:keepNext/>
      <w:keepLines/>
      <w:numPr>
        <w:numId w:val="8"/>
      </w:numPr>
      <w:spacing w:before="120" w:after="0"/>
      <w:outlineLvl w:val="3"/>
    </w:pPr>
    <w:rPr>
      <w:rFonts w:eastAsiaTheme="majorEastAsia" w:cstheme="majorBidi"/>
      <w:iCs/>
      <w:szCs w:val="24"/>
      <w14:glow w14:rad="139700">
        <w14:schemeClr w14:val="accent2">
          <w14:alpha w14:val="60000"/>
          <w14:satMod w14:val="175000"/>
        </w14:schemeClr>
      </w14:glow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2431"/>
    <w:pPr>
      <w:keepNext/>
      <w:keepLines/>
      <w:spacing w:before="120" w:after="0"/>
      <w:outlineLvl w:val="4"/>
    </w:pPr>
    <w:rPr>
      <w:rFonts w:eastAsiaTheme="majorEastAsia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C2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C25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C25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C25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845"/>
    <w:rPr>
      <w:rFonts w:ascii="Lucida Handwriting" w:eastAsiaTheme="majorEastAsia" w:hAnsi="Lucida Handwriting" w:cstheme="majorBidi"/>
      <w:b/>
      <w:bCs/>
      <w:caps/>
      <w:spacing w:val="4"/>
      <w:sz w:val="36"/>
      <w:szCs w:val="36"/>
      <w:u w:val="single" w:color="FF0000"/>
      <w14:glow w14:rad="139700">
        <w14:schemeClr w14:val="accent3">
          <w14:alpha w14:val="60000"/>
          <w14:satMod w14:val="175000"/>
        </w14:schemeClr>
      </w14:glow>
    </w:rPr>
  </w:style>
  <w:style w:type="character" w:customStyle="1" w:styleId="Ttulo2Car">
    <w:name w:val="Título 2 Car"/>
    <w:basedOn w:val="Fuentedeprrafopredeter"/>
    <w:link w:val="Ttulo2"/>
    <w:uiPriority w:val="9"/>
    <w:rsid w:val="00F02C25"/>
    <w:rPr>
      <w:rFonts w:ascii="Lucida Handwriting" w:eastAsiaTheme="majorEastAsia" w:hAnsi="Lucida Handwriting" w:cstheme="majorBidi"/>
      <w:b/>
      <w:bCs/>
      <w:sz w:val="28"/>
      <w:szCs w:val="28"/>
      <w:u w:val="single"/>
      <w14:glow w14:rad="101600">
        <w14:schemeClr w14:val="accent6">
          <w14:alpha w14:val="60000"/>
          <w14:satMod w14:val="175000"/>
        </w14:schemeClr>
      </w14:glow>
    </w:rPr>
  </w:style>
  <w:style w:type="character" w:customStyle="1" w:styleId="Ttulo3Car">
    <w:name w:val="Título 3 Car"/>
    <w:basedOn w:val="Fuentedeprrafopredeter"/>
    <w:link w:val="Ttulo3"/>
    <w:uiPriority w:val="9"/>
    <w:rsid w:val="00F02C25"/>
    <w:rPr>
      <w:rFonts w:ascii="Lucida Handwriting" w:eastAsiaTheme="majorEastAsia" w:hAnsi="Lucida Handwriting" w:cstheme="majorBidi"/>
      <w:spacing w:val="4"/>
      <w:sz w:val="24"/>
      <w:szCs w:val="24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Ttulo4Car">
    <w:name w:val="Título 4 Car"/>
    <w:basedOn w:val="Fuentedeprrafopredeter"/>
    <w:link w:val="Ttulo4"/>
    <w:uiPriority w:val="9"/>
    <w:rsid w:val="004F2431"/>
    <w:rPr>
      <w:rFonts w:ascii="Lucida Handwriting" w:eastAsiaTheme="majorEastAsia" w:hAnsi="Lucida Handwriting" w:cstheme="majorBidi"/>
      <w:iCs/>
      <w:sz w:val="24"/>
      <w:szCs w:val="24"/>
      <w14:glow w14:rad="139700">
        <w14:schemeClr w14:val="accent2">
          <w14:alpha w14:val="60000"/>
          <w14:satMod w14:val="175000"/>
        </w14:schemeClr>
      </w14:glow>
    </w:rPr>
  </w:style>
  <w:style w:type="character" w:customStyle="1" w:styleId="Ttulo5Car">
    <w:name w:val="Título 5 Car"/>
    <w:basedOn w:val="Fuentedeprrafopredeter"/>
    <w:link w:val="Ttulo5"/>
    <w:uiPriority w:val="9"/>
    <w:rsid w:val="004F2431"/>
    <w:rPr>
      <w:rFonts w:ascii="Lucida Handwriting" w:eastAsiaTheme="majorEastAsia" w:hAnsi="Lucida Handwriting" w:cstheme="majorBidi"/>
      <w:b/>
      <w:bCs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C25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C25"/>
    <w:rPr>
      <w:rFonts w:ascii="Lucida Handwriting" w:hAnsi="Lucida Handwriting"/>
      <w:i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C25"/>
    <w:rPr>
      <w:rFonts w:ascii="Lucida Handwriting" w:hAnsi="Lucida Handwriting"/>
      <w:b/>
      <w:bCs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C25"/>
    <w:rPr>
      <w:rFonts w:ascii="Lucida Handwriting" w:hAnsi="Lucida Handwriting"/>
      <w:i/>
      <w:iCs/>
      <w:sz w:val="24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02C25"/>
    <w:rPr>
      <w:b/>
      <w:bCs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F02C2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PuestoCar">
    <w:name w:val="Puesto Car"/>
    <w:basedOn w:val="Fuentedeprrafopredeter"/>
    <w:link w:val="Puesto"/>
    <w:uiPriority w:val="10"/>
    <w:rsid w:val="00F02C2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C2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02C25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02C25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F02C25"/>
    <w:rPr>
      <w:i/>
      <w:iCs/>
      <w:color w:val="auto"/>
    </w:rPr>
  </w:style>
  <w:style w:type="paragraph" w:styleId="Sinespaciado">
    <w:name w:val="No Spacing"/>
    <w:next w:val="Normal"/>
    <w:link w:val="SinespaciadoCar"/>
    <w:autoRedefine/>
    <w:uiPriority w:val="1"/>
    <w:qFormat/>
    <w:rsid w:val="000A6845"/>
    <w:pPr>
      <w:shd w:val="clear" w:color="auto" w:fill="EFA3F1"/>
      <w:spacing w:after="0" w:line="240" w:lineRule="auto"/>
    </w:pPr>
    <w:rPr>
      <w:rFonts w:ascii="Lucida Handwriting" w:hAnsi="Lucida Handwriting"/>
      <w:spacing w:val="30"/>
      <w:sz w:val="24"/>
    </w:rPr>
  </w:style>
  <w:style w:type="paragraph" w:styleId="Cita">
    <w:name w:val="Quote"/>
    <w:basedOn w:val="Normal"/>
    <w:next w:val="Normal"/>
    <w:link w:val="CitaCar"/>
    <w:uiPriority w:val="29"/>
    <w:qFormat/>
    <w:rsid w:val="00F02C2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02C2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C2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C25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F02C25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F02C25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F02C25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02C25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F02C25"/>
    <w:rPr>
      <w:b/>
      <w:bCs/>
      <w:smallCaps/>
      <w:color w:val="auto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02C2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02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2C25"/>
    <w:rPr>
      <w:rFonts w:ascii="Lucida Handwriting" w:hAnsi="Lucida Handwriting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02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C25"/>
    <w:rPr>
      <w:rFonts w:ascii="Lucida Handwriting" w:hAnsi="Lucida Handwriting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F02C25"/>
    <w:rPr>
      <w:color w:val="80808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6845"/>
    <w:rPr>
      <w:rFonts w:ascii="Lucida Handwriting" w:hAnsi="Lucida Handwriting"/>
      <w:spacing w:val="30"/>
      <w:sz w:val="24"/>
      <w:shd w:val="clear" w:color="auto" w:fill="EFA3F1"/>
    </w:rPr>
  </w:style>
  <w:style w:type="paragraph" w:styleId="Prrafodelista">
    <w:name w:val="List Paragraph"/>
    <w:basedOn w:val="Normal"/>
    <w:uiPriority w:val="34"/>
    <w:qFormat/>
    <w:rsid w:val="00F02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\Documents\Plantillas%20personalizadas%20de%20Office\Plantilla_apunte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lla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0922E-9E4A-4DBE-9EDC-DBB57A950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Plantilla_apuntes</Template>
  <TotalTime>729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6</cp:revision>
  <dcterms:created xsi:type="dcterms:W3CDTF">2024-07-29T12:12:00Z</dcterms:created>
  <dcterms:modified xsi:type="dcterms:W3CDTF">2024-10-02T11:59:00Z</dcterms:modified>
</cp:coreProperties>
</file>